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632E8" w14:textId="70387E55" w:rsidR="004E2CAC" w:rsidRDefault="0065372B">
      <w:pPr>
        <w:pStyle w:val="Heading1"/>
      </w:pPr>
      <w:r>
        <w:t xml:space="preserve">The Musa Effect App </w:t>
      </w:r>
      <w:r w:rsidR="00DE2998">
        <w:t>– Fitness Programme Tracker App</w:t>
      </w:r>
    </w:p>
    <w:p w14:paraId="4A27EC03" w14:textId="11E6B138" w:rsidR="004E2CAC" w:rsidRDefault="00FD4AC8" w:rsidP="00FD4AC8">
      <w:pPr>
        <w:pStyle w:val="ListBullet"/>
      </w:pPr>
      <w:r>
        <w:t>For the registration form, the questions should be:</w:t>
      </w:r>
    </w:p>
    <w:p w14:paraId="0274EDCD" w14:textId="4E0939BB" w:rsidR="00FD4AC8" w:rsidRPr="00FD4AC8" w:rsidRDefault="00FD4AC8" w:rsidP="00FD4AC8">
      <w:pPr>
        <w:pStyle w:val="ListBullet"/>
        <w:numPr>
          <w:ilvl w:val="1"/>
          <w:numId w:val="3"/>
        </w:numPr>
        <w:rPr>
          <w:b/>
          <w:bCs/>
        </w:rPr>
      </w:pPr>
      <w:r w:rsidRPr="00FD4AC8">
        <w:rPr>
          <w:b/>
          <w:bCs/>
        </w:rPr>
        <w:t>Name</w:t>
      </w:r>
      <w:r>
        <w:rPr>
          <w:b/>
          <w:bCs/>
        </w:rPr>
        <w:t>:</w:t>
      </w:r>
    </w:p>
    <w:p w14:paraId="538201A5" w14:textId="068F99BA" w:rsidR="00FD4AC8" w:rsidRDefault="00FD4AC8" w:rsidP="00FD4AC8">
      <w:pPr>
        <w:pStyle w:val="ListBullet"/>
        <w:numPr>
          <w:ilvl w:val="1"/>
          <w:numId w:val="3"/>
        </w:numPr>
        <w:rPr>
          <w:b/>
          <w:bCs/>
        </w:rPr>
      </w:pPr>
      <w:r w:rsidRPr="00FD4AC8">
        <w:rPr>
          <w:b/>
          <w:bCs/>
        </w:rPr>
        <w:t>Age</w:t>
      </w:r>
      <w:r>
        <w:rPr>
          <w:b/>
          <w:bCs/>
        </w:rPr>
        <w:t>:</w:t>
      </w:r>
    </w:p>
    <w:p w14:paraId="0A8698E9" w14:textId="46AC9E0F" w:rsidR="00FD4AC8" w:rsidRDefault="00FD4AC8" w:rsidP="00FD4AC8">
      <w:pPr>
        <w:pStyle w:val="ListBullet"/>
        <w:numPr>
          <w:ilvl w:val="1"/>
          <w:numId w:val="3"/>
        </w:numPr>
        <w:rPr>
          <w:b/>
          <w:bCs/>
        </w:rPr>
      </w:pPr>
      <w:r>
        <w:rPr>
          <w:b/>
          <w:bCs/>
        </w:rPr>
        <w:t>Weight:</w:t>
      </w:r>
    </w:p>
    <w:p w14:paraId="7BB79FBA" w14:textId="35582E27" w:rsidR="00FD4AC8" w:rsidRPr="00FD4AC8" w:rsidRDefault="00FD4AC8" w:rsidP="00FD4AC8">
      <w:pPr>
        <w:pStyle w:val="ListBullet"/>
        <w:numPr>
          <w:ilvl w:val="1"/>
          <w:numId w:val="3"/>
        </w:numPr>
        <w:rPr>
          <w:b/>
          <w:bCs/>
        </w:rPr>
      </w:pPr>
      <w:r>
        <w:rPr>
          <w:b/>
          <w:bCs/>
        </w:rPr>
        <w:t>Height:</w:t>
      </w:r>
    </w:p>
    <w:p w14:paraId="00432262" w14:textId="12EF6F5A" w:rsidR="00FD4AC8" w:rsidRPr="00FD4AC8" w:rsidRDefault="00FD4AC8" w:rsidP="00FD4AC8">
      <w:pPr>
        <w:pStyle w:val="ListBullet"/>
        <w:numPr>
          <w:ilvl w:val="1"/>
          <w:numId w:val="3"/>
        </w:numPr>
        <w:rPr>
          <w:b/>
          <w:bCs/>
        </w:rPr>
      </w:pPr>
      <w:r w:rsidRPr="00FD4AC8">
        <w:rPr>
          <w:b/>
          <w:bCs/>
        </w:rPr>
        <w:t>Gender</w:t>
      </w:r>
      <w:r>
        <w:rPr>
          <w:b/>
          <w:bCs/>
        </w:rPr>
        <w:t>:</w:t>
      </w:r>
    </w:p>
    <w:p w14:paraId="2428C73A" w14:textId="23E31C35" w:rsidR="00FD4AC8" w:rsidRDefault="00FD4AC8" w:rsidP="00FD4AC8">
      <w:pPr>
        <w:pStyle w:val="ListBullet"/>
        <w:numPr>
          <w:ilvl w:val="1"/>
          <w:numId w:val="3"/>
        </w:numPr>
      </w:pPr>
      <w:r w:rsidRPr="00FD4AC8">
        <w:rPr>
          <w:b/>
          <w:bCs/>
        </w:rPr>
        <w:t>Goal:</w:t>
      </w:r>
      <w:r>
        <w:t xml:space="preserve"> </w:t>
      </w:r>
      <w:r w:rsidR="00E1250C">
        <w:t>Fat Loss</w:t>
      </w:r>
      <w:r>
        <w:t xml:space="preserve">, Strength, </w:t>
      </w:r>
      <w:r w:rsidR="00E1250C">
        <w:t>Muscle Gain</w:t>
      </w:r>
      <w:r>
        <w:t>, Event specific, Other.</w:t>
      </w:r>
    </w:p>
    <w:p w14:paraId="228CA39F" w14:textId="039CBCC4" w:rsidR="00FD4AC8" w:rsidRPr="00FD4AC8" w:rsidRDefault="00FD4AC8" w:rsidP="00FD4AC8">
      <w:pPr>
        <w:pStyle w:val="ListBullet"/>
        <w:numPr>
          <w:ilvl w:val="1"/>
          <w:numId w:val="3"/>
        </w:numPr>
        <w:rPr>
          <w:b/>
          <w:bCs/>
        </w:rPr>
      </w:pPr>
      <w:r w:rsidRPr="00FD4AC8">
        <w:rPr>
          <w:b/>
          <w:bCs/>
        </w:rPr>
        <w:t>Time commitment:</w:t>
      </w:r>
      <w:r>
        <w:rPr>
          <w:b/>
          <w:bCs/>
        </w:rPr>
        <w:t xml:space="preserve"> </w:t>
      </w:r>
      <w:r w:rsidRPr="00FD4AC8">
        <w:t>Minimum</w:t>
      </w:r>
      <w:r>
        <w:rPr>
          <w:b/>
          <w:bCs/>
        </w:rPr>
        <w:t xml:space="preserve"> </w:t>
      </w:r>
      <w:r>
        <w:t>3 months</w:t>
      </w:r>
    </w:p>
    <w:p w14:paraId="2373787F" w14:textId="638CA7F6" w:rsidR="00FD4AC8" w:rsidRDefault="00FD4AC8" w:rsidP="00FD4AC8">
      <w:pPr>
        <w:pStyle w:val="ListBullet"/>
      </w:pPr>
      <w:r>
        <w:t xml:space="preserve">Other notes: </w:t>
      </w:r>
    </w:p>
    <w:p w14:paraId="7C244214" w14:textId="74930C41" w:rsidR="00FD4AC8" w:rsidRDefault="00FD4AC8" w:rsidP="00FD4AC8">
      <w:pPr>
        <w:pStyle w:val="ListBullet"/>
        <w:numPr>
          <w:ilvl w:val="1"/>
          <w:numId w:val="3"/>
        </w:numPr>
      </w:pPr>
      <w:r>
        <w:t>I need a clear progress indicator</w:t>
      </w:r>
      <w:r w:rsidR="00A829C1">
        <w:t xml:space="preserve"> on the </w:t>
      </w:r>
      <w:r w:rsidR="00A829C1" w:rsidRPr="00A829C1">
        <w:rPr>
          <w:b/>
          <w:bCs/>
        </w:rPr>
        <w:t>client</w:t>
      </w:r>
      <w:r w:rsidR="00ED72C4">
        <w:rPr>
          <w:b/>
          <w:bCs/>
        </w:rPr>
        <w:t xml:space="preserve"> &amp; coach</w:t>
      </w:r>
      <w:r w:rsidR="00A829C1">
        <w:t xml:space="preserve"> </w:t>
      </w:r>
      <w:proofErr w:type="gramStart"/>
      <w:r w:rsidR="00A829C1" w:rsidRPr="00A829C1">
        <w:rPr>
          <w:b/>
          <w:bCs/>
        </w:rPr>
        <w:t>side</w:t>
      </w:r>
      <w:r w:rsidR="00A829C1">
        <w:t>(</w:t>
      </w:r>
      <w:proofErr w:type="gramEnd"/>
      <w:r w:rsidR="00A829C1">
        <w:t>Maybe a graph?</w:t>
      </w:r>
      <w:r w:rsidR="00ED72C4">
        <w:t xml:space="preserve"> Trend </w:t>
      </w:r>
      <w:proofErr w:type="spellStart"/>
      <w:proofErr w:type="gramStart"/>
      <w:r w:rsidR="00ED72C4">
        <w:t>analysis?</w:t>
      </w:r>
      <w:r w:rsidR="00C6757D">
        <w:t>Personal</w:t>
      </w:r>
      <w:proofErr w:type="spellEnd"/>
      <w:proofErr w:type="gramEnd"/>
      <w:r w:rsidR="00C6757D">
        <w:t xml:space="preserve"> Best indicator?</w:t>
      </w:r>
      <w:r w:rsidR="00A829C1">
        <w:t>)</w:t>
      </w:r>
      <w:r w:rsidR="00C6757D">
        <w:t xml:space="preserve"> – They need to know if they are doing well.</w:t>
      </w:r>
    </w:p>
    <w:p w14:paraId="20ABCA76" w14:textId="4A2E4181" w:rsidR="00A829C1" w:rsidRDefault="00987F06" w:rsidP="00FD4AC8">
      <w:pPr>
        <w:pStyle w:val="ListBullet"/>
        <w:numPr>
          <w:ilvl w:val="1"/>
          <w:numId w:val="3"/>
        </w:numPr>
      </w:pPr>
      <w:r>
        <w:t xml:space="preserve">Is there a way for me to update the </w:t>
      </w:r>
      <w:proofErr w:type="spellStart"/>
      <w:r>
        <w:t>programmes</w:t>
      </w:r>
      <w:proofErr w:type="spellEnd"/>
      <w:r>
        <w:t xml:space="preserve"> easier?</w:t>
      </w:r>
    </w:p>
    <w:p w14:paraId="1E231F46" w14:textId="67C505A3" w:rsidR="00987F06" w:rsidRDefault="00ED72C4" w:rsidP="00FD4AC8">
      <w:pPr>
        <w:pStyle w:val="ListBullet"/>
        <w:numPr>
          <w:ilvl w:val="1"/>
          <w:numId w:val="3"/>
        </w:numPr>
      </w:pPr>
      <w:r>
        <w:t xml:space="preserve">Can we have an </w:t>
      </w:r>
      <w:proofErr w:type="spellStart"/>
      <w:r>
        <w:t>asterix</w:t>
      </w:r>
      <w:proofErr w:type="spellEnd"/>
      <w:r>
        <w:t xml:space="preserve"> next to the boxes that are options?</w:t>
      </w:r>
    </w:p>
    <w:p w14:paraId="29D05F66" w14:textId="76BBE45A" w:rsidR="00ED72C4" w:rsidRDefault="00ED72C4" w:rsidP="00FD4AC8">
      <w:pPr>
        <w:pStyle w:val="ListBullet"/>
        <w:numPr>
          <w:ilvl w:val="1"/>
          <w:numId w:val="3"/>
        </w:numPr>
      </w:pPr>
      <w:r>
        <w:t xml:space="preserve">Can we get a rest timer? </w:t>
      </w:r>
      <w:proofErr w:type="gramStart"/>
      <w:r>
        <w:t>So</w:t>
      </w:r>
      <w:proofErr w:type="gramEnd"/>
      <w:r>
        <w:t xml:space="preserve"> for </w:t>
      </w:r>
      <w:proofErr w:type="gramStart"/>
      <w:r>
        <w:t>example</w:t>
      </w:r>
      <w:proofErr w:type="gramEnd"/>
      <w:r>
        <w:t xml:space="preserve"> a 60seconds timer </w:t>
      </w:r>
      <w:r w:rsidR="00174DC6">
        <w:t xml:space="preserve">after </w:t>
      </w:r>
      <w:r w:rsidR="005E0B4C">
        <w:t xml:space="preserve">each set </w:t>
      </w:r>
      <w:r>
        <w:t>that counts down</w:t>
      </w:r>
      <w:r w:rsidR="005E0B4C">
        <w:t xml:space="preserve"> to 0</w:t>
      </w:r>
      <w:r>
        <w:t>?</w:t>
      </w:r>
    </w:p>
    <w:p w14:paraId="55E0E4F1" w14:textId="1E75D76A" w:rsidR="00ED72C4" w:rsidRDefault="00ED72C4" w:rsidP="00FD4AC8">
      <w:pPr>
        <w:pStyle w:val="ListBullet"/>
        <w:numPr>
          <w:ilvl w:val="1"/>
          <w:numId w:val="3"/>
        </w:numPr>
      </w:pPr>
      <w:r>
        <w:t xml:space="preserve">I want clients to rate out of 10 each session. </w:t>
      </w:r>
      <w:proofErr w:type="gramStart"/>
      <w:r>
        <w:t>So</w:t>
      </w:r>
      <w:proofErr w:type="gramEnd"/>
      <w:r>
        <w:t xml:space="preserve"> a little box that say rate out of 10.</w:t>
      </w:r>
    </w:p>
    <w:p w14:paraId="075DB4ED" w14:textId="178D8E70" w:rsidR="00ED72C4" w:rsidRDefault="00E1250C" w:rsidP="00FD4AC8">
      <w:pPr>
        <w:pStyle w:val="ListBullet"/>
        <w:numPr>
          <w:ilvl w:val="1"/>
          <w:numId w:val="3"/>
        </w:numPr>
      </w:pPr>
      <w:r>
        <w:t>The manual</w:t>
      </w:r>
      <w:r w:rsidR="00C6757D">
        <w:t xml:space="preserve"> programme</w:t>
      </w:r>
      <w:r>
        <w:t xml:space="preserve"> input function may be laborious with large number of clients. </w:t>
      </w:r>
      <w:r w:rsidR="00B74CAD">
        <w:t>Is there a way to set up a programme in week 1 and have it increased by a certain percentage each week.</w:t>
      </w:r>
    </w:p>
    <w:p w14:paraId="55078AC8" w14:textId="30A9265C" w:rsidR="00B74CAD" w:rsidRDefault="00B74CAD" w:rsidP="00FD4AC8">
      <w:pPr>
        <w:pStyle w:val="ListBullet"/>
        <w:numPr>
          <w:ilvl w:val="1"/>
          <w:numId w:val="3"/>
        </w:numPr>
      </w:pPr>
      <w:r>
        <w:t xml:space="preserve">E.g. I create a specific programme in week 1 and input 3% increase per week for a month. Rather than manually input </w:t>
      </w:r>
      <w:r>
        <w:lastRenderedPageBreak/>
        <w:t xml:space="preserve">every single </w:t>
      </w:r>
      <w:proofErr w:type="gramStart"/>
      <w:r>
        <w:t>thing?</w:t>
      </w:r>
      <w:proofErr w:type="gramEnd"/>
      <w:r>
        <w:t xml:space="preserve"> Or do you have another suggestion?</w:t>
      </w:r>
      <w:r w:rsidR="00C6757D">
        <w:t xml:space="preserve"> Can I clone a programme?</w:t>
      </w:r>
    </w:p>
    <w:p w14:paraId="4BA4517F" w14:textId="42A1E0B4" w:rsidR="00D63EA9" w:rsidRDefault="00D63EA9" w:rsidP="00FD4AC8">
      <w:pPr>
        <w:pStyle w:val="ListBullet"/>
        <w:numPr>
          <w:ilvl w:val="1"/>
          <w:numId w:val="3"/>
        </w:numPr>
      </w:pPr>
      <w:r>
        <w:t xml:space="preserve">Can you let me know how payment and subscriptions will work in the app? </w:t>
      </w:r>
    </w:p>
    <w:p w14:paraId="1EA9AEDA" w14:textId="6B72DC43" w:rsidR="00827366" w:rsidRDefault="00827366" w:rsidP="00FD4AC8">
      <w:pPr>
        <w:pStyle w:val="ListBullet"/>
        <w:numPr>
          <w:ilvl w:val="1"/>
          <w:numId w:val="3"/>
        </w:numPr>
      </w:pPr>
      <w:r>
        <w:t>I want to have the critical tracking elements in the app but also wanted to explain things better via video or in decisions.</w:t>
      </w:r>
    </w:p>
    <w:p w14:paraId="34679EB4" w14:textId="01F61D81" w:rsidR="00C161F2" w:rsidRDefault="00C161F2" w:rsidP="00FD4AC8">
      <w:pPr>
        <w:pStyle w:val="ListBullet"/>
        <w:numPr>
          <w:ilvl w:val="1"/>
          <w:numId w:val="3"/>
        </w:numPr>
      </w:pPr>
      <w:r>
        <w:t xml:space="preserve">Is there a possibility to have a </w:t>
      </w:r>
      <w:r w:rsidRPr="00C161F2">
        <w:rPr>
          <w:b/>
          <w:bCs/>
        </w:rPr>
        <w:t>Data Export button</w:t>
      </w:r>
      <w:r>
        <w:rPr>
          <w:b/>
          <w:bCs/>
        </w:rPr>
        <w:t xml:space="preserve"> to export client progress.</w:t>
      </w:r>
    </w:p>
    <w:p w14:paraId="48CF024F" w14:textId="2408F97D" w:rsidR="00C161F2" w:rsidRDefault="00C161F2" w:rsidP="00FD4AC8">
      <w:pPr>
        <w:pStyle w:val="ListBullet"/>
        <w:numPr>
          <w:ilvl w:val="1"/>
          <w:numId w:val="3"/>
        </w:numPr>
      </w:pPr>
      <w:r>
        <w:t>Can we include a photo option for monthly progress pics?</w:t>
      </w:r>
    </w:p>
    <w:p w14:paraId="6950A3A0" w14:textId="71E4E14B" w:rsidR="00AB2F9D" w:rsidRDefault="00AB2F9D" w:rsidP="00AB2F9D">
      <w:pPr>
        <w:pStyle w:val="ListBullet"/>
      </w:pPr>
      <w:proofErr w:type="gramStart"/>
      <w:r>
        <w:t>GDPR(</w:t>
      </w:r>
      <w:proofErr w:type="gramEnd"/>
      <w:r w:rsidR="00C161F2">
        <w:t xml:space="preserve">UK </w:t>
      </w:r>
      <w:r>
        <w:t>data rules): we need a privacy and data policy for the client to tick and agree with during registration</w:t>
      </w:r>
      <w:r w:rsidR="00C161F2">
        <w:t xml:space="preserve"> in the Terms &amp; Conditions</w:t>
      </w:r>
      <w:r>
        <w:t>:</w:t>
      </w:r>
    </w:p>
    <w:p w14:paraId="2AA4DBDB" w14:textId="484364F0" w:rsidR="00AB2F9D" w:rsidRDefault="00AB2F9D" w:rsidP="00AB2F9D">
      <w:pPr>
        <w:pStyle w:val="ListBullet"/>
        <w:numPr>
          <w:ilvl w:val="1"/>
          <w:numId w:val="3"/>
        </w:numPr>
      </w:pPr>
      <w:r>
        <w:t>What data you collect</w:t>
      </w:r>
    </w:p>
    <w:p w14:paraId="11933921" w14:textId="2A371AAE" w:rsidR="00AB2F9D" w:rsidRDefault="00AB2F9D" w:rsidP="00AB2F9D">
      <w:pPr>
        <w:pStyle w:val="ListBullet"/>
        <w:numPr>
          <w:ilvl w:val="1"/>
          <w:numId w:val="3"/>
        </w:numPr>
      </w:pPr>
      <w:r>
        <w:t>Why you collect it</w:t>
      </w:r>
    </w:p>
    <w:p w14:paraId="58034EED" w14:textId="6FBEBCB4" w:rsidR="00AB2F9D" w:rsidRDefault="00AB2F9D" w:rsidP="00AB2F9D">
      <w:pPr>
        <w:pStyle w:val="ListBullet"/>
        <w:numPr>
          <w:ilvl w:val="1"/>
          <w:numId w:val="3"/>
        </w:numPr>
      </w:pPr>
      <w:r>
        <w:t>How long you keep it</w:t>
      </w:r>
    </w:p>
    <w:p w14:paraId="11F7ACD2" w14:textId="1173183E" w:rsidR="00AB2F9D" w:rsidRDefault="00AB2F9D" w:rsidP="00AB2F9D">
      <w:pPr>
        <w:pStyle w:val="ListBullet"/>
        <w:numPr>
          <w:ilvl w:val="1"/>
          <w:numId w:val="3"/>
        </w:numPr>
      </w:pPr>
      <w:r>
        <w:t>Who can see it (coach, admin, third parties)</w:t>
      </w:r>
    </w:p>
    <w:p w14:paraId="65ADBC25" w14:textId="563C31A2" w:rsidR="00AB2F9D" w:rsidRDefault="00AB2F9D" w:rsidP="00AB2F9D">
      <w:pPr>
        <w:pStyle w:val="ListBullet"/>
        <w:numPr>
          <w:ilvl w:val="1"/>
          <w:numId w:val="3"/>
        </w:numPr>
      </w:pPr>
      <w:r>
        <w:t>How users can delete or export it</w:t>
      </w:r>
    </w:p>
    <w:p w14:paraId="3FE48897" w14:textId="0C3E7A61" w:rsidR="00C161F2" w:rsidRDefault="00C161F2" w:rsidP="00C161F2">
      <w:pPr>
        <w:pStyle w:val="ListBullet"/>
      </w:pPr>
      <w:r>
        <w:t>Where is all the client data going/stored?</w:t>
      </w:r>
    </w:p>
    <w:p w14:paraId="41F26CB3" w14:textId="683A9490" w:rsidR="00C161F2" w:rsidRDefault="00C161F2" w:rsidP="00C161F2">
      <w:pPr>
        <w:pStyle w:val="ListBullet"/>
      </w:pPr>
      <w:r>
        <w:t>Do I need to pay the ICO data protection fee (£40 - £60/year for small businesses)</w:t>
      </w:r>
    </w:p>
    <w:p w14:paraId="47AD33A3" w14:textId="0802C094" w:rsidR="00C161F2" w:rsidRPr="00C161F2" w:rsidRDefault="00C161F2" w:rsidP="00C161F2">
      <w:pPr>
        <w:pStyle w:val="ListBullet"/>
        <w:rPr>
          <w:lang w:val="en-GB"/>
        </w:rPr>
      </w:pPr>
      <w:r>
        <w:t xml:space="preserve">We </w:t>
      </w:r>
      <w:proofErr w:type="gramStart"/>
      <w:r>
        <w:t>have to</w:t>
      </w:r>
      <w:proofErr w:type="gramEnd"/>
      <w:r>
        <w:t xml:space="preserve"> </w:t>
      </w:r>
      <w:r>
        <w:rPr>
          <w:lang w:val="en-GB"/>
        </w:rPr>
        <w:t>u</w:t>
      </w:r>
      <w:r w:rsidRPr="00C161F2">
        <w:rPr>
          <w:lang w:val="en-GB"/>
        </w:rPr>
        <w:t>se language like:</w:t>
      </w:r>
    </w:p>
    <w:p w14:paraId="5AA2C789" w14:textId="77777777" w:rsidR="00C161F2" w:rsidRDefault="00C161F2" w:rsidP="00C161F2">
      <w:pPr>
        <w:pStyle w:val="ListBullet"/>
        <w:numPr>
          <w:ilvl w:val="0"/>
          <w:numId w:val="0"/>
        </w:numPr>
        <w:ind w:left="432"/>
        <w:rPr>
          <w:lang w:val="en-GB"/>
        </w:rPr>
      </w:pPr>
      <w:r w:rsidRPr="00C161F2">
        <w:rPr>
          <w:lang w:val="en-GB"/>
        </w:rPr>
        <w:t>“This app supports fitness coaching and performance tracking. It does not provide medical advice.”</w:t>
      </w:r>
    </w:p>
    <w:p w14:paraId="4F20F05B" w14:textId="38DA870B" w:rsidR="00C161F2" w:rsidRPr="00C161F2" w:rsidRDefault="00C161F2" w:rsidP="00C161F2">
      <w:pPr>
        <w:pStyle w:val="ListBullet"/>
        <w:numPr>
          <w:ilvl w:val="0"/>
          <w:numId w:val="0"/>
        </w:numPr>
        <w:ind w:left="432" w:hanging="432"/>
        <w:rPr>
          <w:b/>
          <w:bCs/>
          <w:u w:val="single"/>
          <w:lang w:val="en-GB"/>
        </w:rPr>
      </w:pPr>
      <w:r w:rsidRPr="00C161F2">
        <w:rPr>
          <w:b/>
          <w:bCs/>
          <w:u w:val="single"/>
          <w:lang w:val="en-GB"/>
        </w:rPr>
        <w:t>Example</w:t>
      </w:r>
    </w:p>
    <w:p w14:paraId="155F356E" w14:textId="52B043AC" w:rsidR="00C161F2" w:rsidRPr="00C161F2" w:rsidRDefault="00C161F2" w:rsidP="00C161F2">
      <w:pPr>
        <w:pStyle w:val="ListBullet"/>
        <w:numPr>
          <w:ilvl w:val="0"/>
          <w:numId w:val="0"/>
        </w:numPr>
        <w:ind w:left="432" w:hanging="432"/>
      </w:pPr>
      <w:r w:rsidRPr="00C161F2">
        <w:rPr>
          <w:b/>
          <w:bCs/>
        </w:rPr>
        <w:t>Account Data</w:t>
      </w:r>
    </w:p>
    <w:p w14:paraId="69424B73" w14:textId="7F495274" w:rsidR="00C161F2" w:rsidRPr="00C161F2" w:rsidRDefault="00C161F2" w:rsidP="00C161F2">
      <w:pPr>
        <w:pStyle w:val="ListBullet"/>
        <w:numPr>
          <w:ilvl w:val="0"/>
          <w:numId w:val="0"/>
        </w:numPr>
        <w:ind w:left="432"/>
        <w:rPr>
          <w:lang w:val="en-GB"/>
        </w:rPr>
      </w:pPr>
      <w:r w:rsidRPr="00C161F2">
        <w:rPr>
          <w:lang w:val="en-GB"/>
        </w:rPr>
        <w:t>We collect your name, email address, age, and basic profile details to create and manage your account and deliver coaching services.</w:t>
      </w:r>
      <w:r>
        <w:rPr>
          <w:lang w:val="en-GB"/>
        </w:rPr>
        <w:t xml:space="preserve"> </w:t>
      </w:r>
      <w:r w:rsidRPr="00C161F2">
        <w:rPr>
          <w:lang w:val="en-GB"/>
        </w:rPr>
        <w:t>This data is required to use the app.</w:t>
      </w:r>
    </w:p>
    <w:p w14:paraId="00814A3C" w14:textId="24431A3F" w:rsidR="00C161F2" w:rsidRPr="00C161F2" w:rsidRDefault="00C161F2" w:rsidP="00C161F2">
      <w:pPr>
        <w:pStyle w:val="ListBullet"/>
        <w:numPr>
          <w:ilvl w:val="0"/>
          <w:numId w:val="0"/>
        </w:numPr>
        <w:ind w:left="432" w:hanging="432"/>
        <w:rPr>
          <w:lang w:val="en-GB"/>
        </w:rPr>
      </w:pPr>
      <w:r w:rsidRPr="00C161F2">
        <w:rPr>
          <w:b/>
          <w:bCs/>
          <w:lang w:val="en-GB"/>
        </w:rPr>
        <w:t>Health &amp; Performance Data Consent</w:t>
      </w:r>
    </w:p>
    <w:p w14:paraId="7B098183" w14:textId="77777777" w:rsidR="00C161F2" w:rsidRPr="00C161F2" w:rsidRDefault="00C161F2" w:rsidP="00C161F2">
      <w:pPr>
        <w:pStyle w:val="ListBullet"/>
        <w:numPr>
          <w:ilvl w:val="0"/>
          <w:numId w:val="0"/>
        </w:numPr>
        <w:ind w:left="432"/>
        <w:rPr>
          <w:lang w:val="en-GB"/>
        </w:rPr>
      </w:pPr>
      <w:r w:rsidRPr="00C161F2">
        <w:rPr>
          <w:lang w:val="en-GB"/>
        </w:rPr>
        <w:lastRenderedPageBreak/>
        <w:t>I explicitly consent to the collection and processing of my health and performance data (including bodyweight, height, measurements, workout data, and training feedback) for the purpose of fitness coaching, performance tracking, and progress analysis within this app.</w:t>
      </w:r>
    </w:p>
    <w:p w14:paraId="61620A13" w14:textId="00374E81" w:rsidR="00C161F2" w:rsidRPr="00C161F2" w:rsidRDefault="00C161F2" w:rsidP="00C161F2">
      <w:pPr>
        <w:pStyle w:val="ListBullet"/>
        <w:numPr>
          <w:ilvl w:val="0"/>
          <w:numId w:val="0"/>
        </w:numPr>
        <w:ind w:left="432"/>
        <w:rPr>
          <w:lang w:val="en-GB"/>
        </w:rPr>
      </w:pPr>
      <w:r w:rsidRPr="00C161F2">
        <w:rPr>
          <w:lang w:val="en-GB"/>
        </w:rPr>
        <w:t>I understand that I can withdraw this consent at any time in my account settings.</w:t>
      </w:r>
      <w:r>
        <w:rPr>
          <w:lang w:val="en-GB"/>
        </w:rPr>
        <w:t xml:space="preserve"> </w:t>
      </w:r>
      <w:r w:rsidRPr="00C161F2">
        <w:t>You may withdraw consent at any time. Withdrawing consent may limit app functionality. Your data will be deleted unless we are legally required to retain it.</w:t>
      </w:r>
    </w:p>
    <w:p w14:paraId="495783C8" w14:textId="77777777" w:rsidR="00AB2F9D" w:rsidRPr="00FD4AC8" w:rsidRDefault="00AB2F9D" w:rsidP="00C161F2">
      <w:pPr>
        <w:pStyle w:val="ListBullet"/>
        <w:numPr>
          <w:ilvl w:val="0"/>
          <w:numId w:val="0"/>
        </w:numPr>
        <w:ind w:left="432"/>
      </w:pPr>
    </w:p>
    <w:p w14:paraId="78960960" w14:textId="77777777" w:rsidR="004E2CAC" w:rsidRDefault="00000000">
      <w:pPr>
        <w:pStyle w:val="Heading2"/>
      </w:pPr>
      <w:r>
        <w:t xml:space="preserve">To learn more and get OneNote, visit </w:t>
      </w:r>
      <w:hyperlink r:id="rId7" w:history="1">
        <w:r>
          <w:rPr>
            <w:rStyle w:val="Hyperlink"/>
          </w:rPr>
          <w:t>www.onenote.com</w:t>
        </w:r>
      </w:hyperlink>
      <w:r>
        <w:t>.</w:t>
      </w:r>
    </w:p>
    <w:sectPr w:rsidR="004E2CAC">
      <w:footerReference w:type="default" r:id="rId8"/>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9C99F" w14:textId="77777777" w:rsidR="009438B3" w:rsidRDefault="009438B3">
      <w:r>
        <w:separator/>
      </w:r>
    </w:p>
    <w:p w14:paraId="3088B91F" w14:textId="77777777" w:rsidR="009438B3" w:rsidRDefault="009438B3"/>
  </w:endnote>
  <w:endnote w:type="continuationSeparator" w:id="0">
    <w:p w14:paraId="19D87647" w14:textId="77777777" w:rsidR="009438B3" w:rsidRDefault="009438B3">
      <w:r>
        <w:continuationSeparator/>
      </w:r>
    </w:p>
    <w:p w14:paraId="203E4A40" w14:textId="77777777" w:rsidR="009438B3" w:rsidRDefault="009438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6C8F65AE" w14:textId="77777777" w:rsidR="004E2CAC"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8797" w14:textId="77777777" w:rsidR="009438B3" w:rsidRDefault="009438B3">
      <w:r>
        <w:separator/>
      </w:r>
    </w:p>
    <w:p w14:paraId="7A128AA3" w14:textId="77777777" w:rsidR="009438B3" w:rsidRDefault="009438B3"/>
  </w:footnote>
  <w:footnote w:type="continuationSeparator" w:id="0">
    <w:p w14:paraId="03093C6B" w14:textId="77777777" w:rsidR="009438B3" w:rsidRDefault="009438B3">
      <w:r>
        <w:continuationSeparator/>
      </w:r>
    </w:p>
    <w:p w14:paraId="145F9576" w14:textId="77777777" w:rsidR="009438B3" w:rsidRDefault="009438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02855386">
    <w:abstractNumId w:val="1"/>
  </w:num>
  <w:num w:numId="2" w16cid:durableId="493448377">
    <w:abstractNumId w:val="0"/>
  </w:num>
  <w:num w:numId="3" w16cid:durableId="1308631296">
    <w:abstractNumId w:val="2"/>
  </w:num>
  <w:num w:numId="4" w16cid:durableId="1897932734">
    <w:abstractNumId w:val="3"/>
  </w:num>
  <w:num w:numId="5" w16cid:durableId="1332217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72B"/>
    <w:rsid w:val="00174DC6"/>
    <w:rsid w:val="00441EBF"/>
    <w:rsid w:val="004E2CAC"/>
    <w:rsid w:val="005771E3"/>
    <w:rsid w:val="005E0B4C"/>
    <w:rsid w:val="0065372B"/>
    <w:rsid w:val="00827366"/>
    <w:rsid w:val="009438B3"/>
    <w:rsid w:val="00987F06"/>
    <w:rsid w:val="00A829C1"/>
    <w:rsid w:val="00AB2F9D"/>
    <w:rsid w:val="00B74CAD"/>
    <w:rsid w:val="00C161F2"/>
    <w:rsid w:val="00C6757D"/>
    <w:rsid w:val="00D63EA9"/>
    <w:rsid w:val="00DE2998"/>
    <w:rsid w:val="00E1250C"/>
    <w:rsid w:val="00E82E4B"/>
    <w:rsid w:val="00ED72C4"/>
    <w:rsid w:val="00FD4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CCA21"/>
  <w15:chartTrackingRefBased/>
  <w15:docId w15:val="{999B8352-6AA5-D74A-857A-59CF0B84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semiHidden/>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character" w:styleId="UnresolvedMention">
    <w:name w:val="Unresolved Mention"/>
    <w:basedOn w:val="DefaultParagraphFont"/>
    <w:uiPriority w:val="99"/>
    <w:semiHidden/>
    <w:unhideWhenUsed/>
    <w:rsid w:val="00827366"/>
    <w:rPr>
      <w:color w:val="605E5C"/>
      <w:shd w:val="clear" w:color="auto" w:fill="E1DFDD"/>
    </w:rPr>
  </w:style>
  <w:style w:type="paragraph" w:styleId="NormalWeb">
    <w:name w:val="Normal (Web)"/>
    <w:basedOn w:val="Normal"/>
    <w:uiPriority w:val="99"/>
    <w:semiHidden/>
    <w:unhideWhenUsed/>
    <w:rsid w:val="00AB2F9D"/>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go.microsoft.com/fwlink/?LinkID=5238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smusa/Library/Containers/com.microsoft.Word/Data/Library/Application%20Support/Microsoft/Office/16.0/DTS/en-GB%7b45C61C22-C753-1F4F-B611-17CD0A63F441%7d/%7b7044C345-0654-F24A-A643-A103B7BB8879%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Take Notes.dotx</Template>
  <TotalTime>168</TotalTime>
  <Pages>3</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NTMB</dc:creator>
  <cp:keywords/>
  <dc:description/>
  <cp:lastModifiedBy>najib musa</cp:lastModifiedBy>
  <cp:revision>4</cp:revision>
  <dcterms:created xsi:type="dcterms:W3CDTF">2026-02-16T19:24:00Z</dcterms:created>
  <dcterms:modified xsi:type="dcterms:W3CDTF">2026-02-17T14:38:00Z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